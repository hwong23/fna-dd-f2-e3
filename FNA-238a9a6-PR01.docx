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STEF@238a9a6</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1.238a9a6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y 4, productos PR06. Modelos actualizados de los ítems de arquitectura impactados por el proyecto y PR07. Indicadores de Efectividad de Gobierno y Arquitectura respectivamente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1.238a9a6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1.238a9a6</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ac734dbb-f524-4c57-8bdb-0ee804329ea7"/>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13cd72b8-a770-485e-b1de-16610edec173"/>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1.238a9a6</w:t>
            </w:r>
            <w:r>
              <w:t xml:space="preserve"> </w:t>
            </w:r>
            <w:r>
              <w:t xml:space="preserve">del 27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e308f817-6981-4d57-9447-0a9962a7b46d"/>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df8923db-738a-4c0a-9424-798835f9f7cd"/>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80652867-9854-4b01-af86-fa5645cb7751"/>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1.238a9a6</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2cdca4b5-8df4-4d9b-88ee-f351e30d2565"/>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1.238a9a6</w:t>
            </w:r>
            <w:r>
              <w:t xml:space="preserve"> </w:t>
            </w:r>
            <w:r>
              <w:t xml:space="preserve">del 27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selección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se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correlación positiva observable entre ellos. Es decir, cuando las capacidades de las arquitecturas aumentan, por lo general, aumenta también el nivel de madurez SOA de una arquitectura. De ahí que consideramos como equivalentes el nivel de desarrollo de las capacidades de la arquitectura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acafeeba-7dd1-45d3-a0ae-54fb4731a0db"/>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arquitectura de la empresa, que es equivalente a hablar de madurez SOA, es bajo o básico. Simplemente es imposible.</w:t>
      </w:r>
    </w:p>
    <w:bookmarkStart w:id="0" w:name="fig:468722db-5fea-43c0-bce3-1a7ab3988755"/>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absolutamente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11ffbd6f-3e8c-4b9e-9ef1-fbeb4a74b4fc"/>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herramientas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son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flexibilidad y tiempos de entrega (time-to-market):</w:t>
      </w:r>
      <w:r>
        <w:t xml:space="preserve"> </w:t>
      </w:r>
      <w:r>
        <w:rPr>
          <w:iCs/>
          <w:i/>
        </w:rPr>
        <w:t xml:space="preserve">20 / 100 puntos</w:t>
      </w:r>
      <w:r>
        <w:t xml:space="preserve">.</w:t>
      </w:r>
    </w:p>
    <w:bookmarkStart w:id="0" w:name="fig:0f46e724-ba8c-4892-a0b1-2248c4ee66e4"/>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238a9a617798aa3ad0f131eeb18d23f69693cf53/"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238a9a617798aa3ad0f131eeb18d23f69693cf53/"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2023-07-27T22:58:17Z</dcterms:created>
  <dcterms:modified xsi:type="dcterms:W3CDTF">2023-07-27T22:58:17Z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