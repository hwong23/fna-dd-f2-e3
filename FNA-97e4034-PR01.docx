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STEF@97e4034</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1.97e4034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1.97e4034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1.97e4034</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bdc438ba-d8d6-46eb-8c0b-352892b223ef"/>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24ec6427-107d-4f95-9fa5-768774507cb1"/>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1.97e4034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6c5281ed-c773-44d9-a94b-809ddce25fc4"/>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72af354e-b5a8-4571-883e-acf2258741e3"/>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3c7119f2-e1c9-4a7f-aa85-502d3dba2176"/>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1.97e4034</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1fb3275a-00cb-4dcc-b7dd-fffbc660c8c5"/>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1.97e4034</w:t>
            </w:r>
            <w:r>
              <w:t xml:space="preserve"> </w:t>
            </w:r>
            <w:r>
              <w:t xml:space="preserve">del 24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b114a7b3-a420-423d-81ab-ec561890d355"/>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fc4b3902-6819-4b22-9c6e-7998cbd6bb97"/>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068e0bd2-a0b5-4e47-bc68-8e62352632ae"/>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bb283480-6f84-4186-b15a-01ba03d1b256"/>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7e403475f0aff1187f64c7396415aa97ddd27cb/"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7e403475f0aff1187f64c7396415aa97ddd27cb/"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2023-07-24T20:28:46Z</dcterms:created>
  <dcterms:modified xsi:type="dcterms:W3CDTF">2023-07-24T20:28:46Z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