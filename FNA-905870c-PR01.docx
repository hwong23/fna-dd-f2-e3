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STEF@905870c</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1.905870c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1.905870c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1.905870c</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76634454-b863-4d91-9fa2-f3dbffe1a8f5"/>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2bf36a16-cb61-4879-988f-c36297a613ee"/>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1.905870c</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0d997022-9981-4a79-9fbd-225cbfcd681a"/>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9563146f-a57a-461e-b58d-69f4ae9c0883"/>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986f187b-1a41-431a-8523-9f7c2539821f"/>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1.905870c</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2552207d-032e-4299-a084-13e519b6f7e7"/>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1.905870c</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299909d7-9820-4347-afc6-c3c3e183545b"/>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e2391240-99bd-4b3b-bf59-657ee1d75612"/>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09125811-63c6-468e-8ea2-3d9041e1b2a8"/>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1f3946ad-158a-4577-a463-23739794812c"/>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05870c0022608e08e1e6e969f7260d5754a51a0/"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05870c0022608e08e1e6e969f7260d5754a51a0/"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2023-07-24T20:26:15Z</dcterms:created>
  <dcterms:modified xsi:type="dcterms:W3CDTF">2023-07-24T20:26:15Z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