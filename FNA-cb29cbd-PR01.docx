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STEF@cb29cbd</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1.cb29cbd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1.cb29cbd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1.cb29cbd</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986d2296-6096-4354-9b18-9adca5008e0f"/>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274914c2-bc31-4e7b-94cc-71bce353d060"/>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1.cb29cbd</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2216a7b6-e61e-4f92-ae4a-f3a03b808810"/>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2ec0c809-d3f5-4f39-bb18-6eccdf9f3549"/>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51a2a0cd-57f0-445a-933f-7db867e8a610"/>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1.cb29cbd</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7c4f9711-7d51-481a-ad91-f8f6c197d098"/>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1.cb29cbd</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selección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se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correlación positiva observable entre ellos. Es decir, cuando las capacidades de las arquitecturas aumentan, por lo general, aumenta también el nivel de madurez SOA de una arquitectura. De ahí que consideramos como equivalentes el nivel de desarrollo de las capacidades de la arquitectura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2b295bfa-0e89-4adf-b461-e0ab4826a7d5"/>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arquitectura de la empresa, que es equivalente a hablar de madurez SOA, es bajo o básico. Simplemente es imposible.</w:t>
      </w:r>
    </w:p>
    <w:bookmarkStart w:id="0" w:name="fig:d7f1ad7d-003b-4186-8aa7-4aec1ce90eee"/>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absolutamente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37377902-8522-4302-90e6-4f6581c60bb5"/>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herramientas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029a81cc-8738-4fc6-977c-ca150fbbcb66"/>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cb29cbd63654cd07c1fb209dd9ccc9ba4c8fc7de/"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cb29cbd63654cd07c1fb209dd9ccc9ba4c8fc7de/"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2023-07-24T20:32:13Z</dcterms:created>
  <dcterms:modified xsi:type="dcterms:W3CDTF">2023-07-24T20:32:13Z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