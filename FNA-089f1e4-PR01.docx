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STEF@089f1e4</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1.089f1e4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1.089f1e4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1.089f1e4</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6dc63e06-58b3-46a9-a05d-773b29b8eaf9"/>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c64d6067-4f8d-42e1-832f-7dcbc7d7ecf4"/>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1.089f1e4</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entregamos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01fedc96-4650-44e3-8c38-ac223c6fc092"/>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5129513e-3db4-4528-93f4-7f7075e48a02"/>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b4c86fe3-6154-47c7-bc94-ef757c19880f"/>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1.089f1e4</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222e6be6-15b1-4d7e-bd3c-b96b910a7078"/>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1.089f1e4</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selección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retorno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se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correlación positiva observable entre ellos. Es decir, cuando las capacidades de las arquitecturas aumentan, por lo general, aumenta también el nivel de madurez SOA de una arquitectura. De ahí que consideramos como equivalentes el nivel de desarrollo de las capacidades de la arquitectura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7a4f758b-a56e-40fe-b4bc-1c9ab3b9fd93"/>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arquitectura de la empresa, que es equivalente a hablar de madurez SOA, es bajo o básico. Simplemente es imposible.</w:t>
      </w:r>
    </w:p>
    <w:bookmarkStart w:id="0" w:name="fig:e58a314c-0c9a-4f02-8786-7bf7277bbfbb"/>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absolutamente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bd7d3dc7-c6b8-4283-a6ff-eb51e20303d1"/>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herramientas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son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flexibilidad y tiempos de entrega (time-to-market):</w:t>
      </w:r>
      <w:r>
        <w:t xml:space="preserve"> </w:t>
      </w:r>
      <w:r>
        <w:rPr>
          <w:iCs/>
          <w:i/>
        </w:rPr>
        <w:t xml:space="preserve">20 / 100 puntos</w:t>
      </w:r>
      <w:r>
        <w:t xml:space="preserve">.</w:t>
      </w:r>
    </w:p>
    <w:bookmarkStart w:id="0" w:name="fig:697b179e-3b8f-4bd9-a1b3-4404b3d0d005"/>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089f1e49e5827039715745b296f19c6b77f66ee6/"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089f1e49e5827039715745b296f19c6b77f66ee6/"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2023-07-24T20:33:14Z</dcterms:created>
  <dcterms:modified xsi:type="dcterms:W3CDTF">2023-07-24T20:33:14Z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