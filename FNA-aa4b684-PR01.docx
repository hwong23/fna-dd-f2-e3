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STEF@aa4b684</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1.aa4b684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1.aa4b684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1.aa4b684</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0fb7389-0511-4aaf-8a36-9bd4ab315649"/>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22af6caa-27e0-4d32-af68-f75d1401bf5d"/>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1.aa4b684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0adf3135-a6b5-43f4-af54-425cad4800ff"/>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ef7b118f-199d-4241-87dd-0f2efae891e6"/>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06f1f96b-6797-486e-ba1c-cc6555d4d21b"/>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1.aa4b684</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d101c06a-a054-4f59-ae56-1467a2d17f7c"/>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1.aa4b684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97b70fe2-e177-4bec-a8b8-c473078dd3fc"/>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f688d263-388c-474d-aeee-b651a153f911"/>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790aa7a1-21f3-4cea-a2ee-7f19032faa7a"/>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04720962-b1bb-43dc-9d3d-1abde7eb7f5b"/>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aa4b6849eb4eb7bdff74173445f753475e5eeafa/"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aa4b6849eb4eb7bdff74173445f753475e5eeafa/"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2023-07-24T20:28:07Z</dcterms:created>
  <dcterms:modified xsi:type="dcterms:W3CDTF">2023-07-24T20:28:07Z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