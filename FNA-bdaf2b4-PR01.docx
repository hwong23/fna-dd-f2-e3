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STEF@bdaf2b4</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1.bdaf2b4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1.bdaf2b4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1.bdaf2b4</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c2c91532-ea3e-4502-a56e-36611e211742"/>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33095b20-cef3-4fc1-8e37-0f46494c3f0d"/>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1.bdaf2b4</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f9840bdb-fa72-4b57-aafd-e7bc665a11cb"/>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6abff0ec-43ea-44a8-96d2-ee56ffbf70d7"/>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a139f3b0-4099-445c-a4c8-8a875d365432"/>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1.bdaf2b4</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23c6ce07-e816-4f95-811c-342ea619fe60"/>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1.bdaf2b4</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364de6c4-af1f-486c-8178-5624c529c8e0"/>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b3e3caa8-39a0-4f33-84c2-6661d5c5bd03"/>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c658a92b-ff9a-4454-9b30-61bea370c345"/>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f478055b-ccb4-47c7-a231-6bdb5c13bc40"/>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bdaf2b43efeec0d287fb93b23618be1005ab1635/"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bdaf2b43efeec0d287fb93b23618be1005ab1635/"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2023-07-13T21:04:45Z</dcterms:created>
  <dcterms:modified xsi:type="dcterms:W3CDTF">2023-07-13T21:04:45Z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